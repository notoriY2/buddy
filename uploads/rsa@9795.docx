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0A3ECE28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6401A9B5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78AEB8" wp14:editId="61420D97">
                      <wp:extent cx="2122805" cy="2122805"/>
                      <wp:effectExtent l="19050" t="19050" r="29845" b="29845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6AFE667" id="Oval 2" o:spid="_x0000_s1026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" strokecolor="#94b6d2 [3204]" strokeweight="5pt">
                      <v:fill r:id="rId7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ED873E0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40E21A2A" w14:textId="5F85B4D5" w:rsidR="001B2ABD" w:rsidRDefault="00887DC9" w:rsidP="001B2ABD">
            <w:pPr>
              <w:pStyle w:val="Title"/>
            </w:pPr>
            <w:r>
              <w:t>Mosa potsane</w:t>
            </w:r>
          </w:p>
          <w:p w14:paraId="3D12832B" w14:textId="774FE6BB" w:rsidR="001B2ABD" w:rsidRDefault="00887DC9" w:rsidP="001B2ABD">
            <w:pPr>
              <w:pStyle w:val="Subtitle"/>
            </w:pPr>
            <w:r w:rsidRPr="00E74652">
              <w:rPr>
                <w:spacing w:val="0"/>
                <w:w w:val="57"/>
              </w:rPr>
              <w:t>IT Department Manage</w:t>
            </w:r>
            <w:r w:rsidRPr="00E74652">
              <w:rPr>
                <w:spacing w:val="34"/>
                <w:w w:val="57"/>
              </w:rPr>
              <w:t>r</w:t>
            </w:r>
          </w:p>
        </w:tc>
      </w:tr>
      <w:tr w:rsidR="001B2ABD" w14:paraId="235256D8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6395808A6C5D403AB133872A4D057E30"/>
              </w:placeholder>
              <w:temporary/>
              <w:showingPlcHdr/>
              <w15:appearance w15:val="hidden"/>
            </w:sdtPr>
            <w:sdtContent>
              <w:p w14:paraId="26779D97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6868EFB4" w14:textId="77777777" w:rsidR="00887DC9" w:rsidRDefault="00887DC9" w:rsidP="009260CD">
            <w:r w:rsidRPr="00887DC9">
              <w:t>I am an experienced web developer with over 2 years of hands-on experience in building web applications. My expertise encompasses the entire web development process, from information gathering and project planning to design, testing, maintenance, and ongoing development.</w:t>
            </w:r>
          </w:p>
          <w:p w14:paraId="2A1424CD" w14:textId="77777777" w:rsidR="00887DC9" w:rsidRDefault="00887DC9" w:rsidP="009260CD"/>
          <w:p w14:paraId="6044AE09" w14:textId="1CC0C361" w:rsidR="00036450" w:rsidRDefault="00887DC9" w:rsidP="009260CD">
            <w:r w:rsidRPr="00887DC9">
              <w:t xml:space="preserve"> I have a strong passion for creating web applications that help businesses deliver their best products to the right customers.</w:t>
            </w:r>
          </w:p>
          <w:p w14:paraId="45D5709A" w14:textId="77777777" w:rsidR="00036450" w:rsidRDefault="00036450" w:rsidP="00036450"/>
          <w:sdt>
            <w:sdtPr>
              <w:id w:val="-1954003311"/>
              <w:placeholder>
                <w:docPart w:val="F92F56400A9A40C183337C47D733A335"/>
              </w:placeholder>
              <w:temporary/>
              <w:showingPlcHdr/>
              <w15:appearance w15:val="hidden"/>
            </w:sdtPr>
            <w:sdtContent>
              <w:p w14:paraId="284D9BEA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E8AEFE2AE0BE4C40BD903263A6177CB8"/>
              </w:placeholder>
              <w:temporary/>
              <w:showingPlcHdr/>
              <w15:appearance w15:val="hidden"/>
            </w:sdtPr>
            <w:sdtContent>
              <w:p w14:paraId="44631CED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62B81B6D" w14:textId="11E55CDF" w:rsidR="004D3011" w:rsidRDefault="00887DC9" w:rsidP="004D3011">
            <w:r>
              <w:t>073-734-5211</w:t>
            </w:r>
          </w:p>
          <w:p w14:paraId="4C00FD03" w14:textId="77777777" w:rsidR="004D3011" w:rsidRDefault="004D3011" w:rsidP="004D3011"/>
          <w:sdt>
            <w:sdtPr>
              <w:id w:val="-240260293"/>
              <w:placeholder>
                <w:docPart w:val="96C230B93A294A1BA6AF34778606110D"/>
              </w:placeholder>
              <w:temporary/>
              <w:showingPlcHdr/>
              <w15:appearance w15:val="hidden"/>
            </w:sdtPr>
            <w:sdtContent>
              <w:p w14:paraId="5CF742D1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14CB26E4" w14:textId="381AAFF1" w:rsidR="00036450" w:rsidRPr="00E4381A" w:rsidRDefault="00887DC9" w:rsidP="004D3011">
            <w:pPr>
              <w:rPr>
                <w:rStyle w:val="Hyperlink"/>
              </w:rPr>
            </w:pPr>
            <w:r>
              <w:t xml:space="preserve"> </w:t>
            </w:r>
            <w:hyperlink r:id="rId8" w:history="1">
              <w:r w:rsidRPr="00DC06EE">
                <w:rPr>
                  <w:rStyle w:val="Hyperlink"/>
                </w:rPr>
                <w:t>mosapotsane700</w:t>
              </w:r>
              <w:r w:rsidRPr="00DC06EE">
                <w:rPr>
                  <w:rStyle w:val="Hyperlink"/>
                </w:rPr>
                <w:t>@</w:t>
              </w:r>
              <w:r w:rsidRPr="00DC06EE">
                <w:rPr>
                  <w:rStyle w:val="Hyperlink"/>
                </w:rPr>
                <w:t>gmail.com</w:t>
              </w:r>
            </w:hyperlink>
          </w:p>
          <w:sdt>
            <w:sdtPr>
              <w:id w:val="-1444214663"/>
              <w:placeholder>
                <w:docPart w:val="CBC7A1B54C424C2681C64A117D551CF5"/>
              </w:placeholder>
              <w:temporary/>
              <w:showingPlcHdr/>
              <w15:appearance w15:val="hidden"/>
            </w:sdtPr>
            <w:sdtContent>
              <w:p w14:paraId="509FBFEF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1B931C20" w14:textId="0215503C" w:rsidR="004D3011" w:rsidRDefault="00887DC9" w:rsidP="004D3011">
            <w:r>
              <w:t>Researching</w:t>
            </w:r>
          </w:p>
          <w:p w14:paraId="75AACB78" w14:textId="7E2EB662" w:rsidR="004D3011" w:rsidRDefault="00887DC9" w:rsidP="004D3011">
            <w:r>
              <w:t>Music</w:t>
            </w:r>
          </w:p>
          <w:p w14:paraId="344C9E40" w14:textId="464EB140" w:rsidR="004D3011" w:rsidRDefault="00887DC9" w:rsidP="004D3011">
            <w:r>
              <w:t>Writing</w:t>
            </w:r>
          </w:p>
          <w:p w14:paraId="7A5FC733" w14:textId="4BB28F89" w:rsidR="004D3011" w:rsidRPr="004D3011" w:rsidRDefault="00887DC9" w:rsidP="004D3011">
            <w:r>
              <w:t>Gaming</w:t>
            </w:r>
          </w:p>
        </w:tc>
        <w:tc>
          <w:tcPr>
            <w:tcW w:w="720" w:type="dxa"/>
          </w:tcPr>
          <w:p w14:paraId="4769FA7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8CDCBE31BCE14710BE9AA1810D5D36CE"/>
              </w:placeholder>
              <w:temporary/>
              <w:showingPlcHdr/>
              <w15:appearance w15:val="hidden"/>
            </w:sdtPr>
            <w:sdtContent>
              <w:p w14:paraId="47B9B843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3ADEBBCE" w14:textId="076F7CE7" w:rsidR="00036450" w:rsidRPr="00036450" w:rsidRDefault="00887DC9" w:rsidP="00B359E4">
            <w:pPr>
              <w:pStyle w:val="Heading4"/>
            </w:pPr>
            <w:proofErr w:type="spellStart"/>
            <w:r>
              <w:t>Umso</w:t>
            </w:r>
            <w:proofErr w:type="spellEnd"/>
            <w:r>
              <w:t xml:space="preserve"> High School</w:t>
            </w:r>
          </w:p>
          <w:p w14:paraId="0DD7A308" w14:textId="7A9ADFF1" w:rsidR="00036450" w:rsidRPr="00B359E4" w:rsidRDefault="00887DC9" w:rsidP="00B359E4">
            <w:pPr>
              <w:pStyle w:val="Date"/>
            </w:pPr>
            <w:r>
              <w:t>2016</w:t>
            </w:r>
            <w:r w:rsidR="00036450" w:rsidRPr="00B359E4">
              <w:t xml:space="preserve"> - </w:t>
            </w:r>
            <w:r>
              <w:t>2020</w:t>
            </w:r>
          </w:p>
          <w:p w14:paraId="2496318A" w14:textId="0AD2776D" w:rsidR="004D3011" w:rsidRDefault="00D37EC1" w:rsidP="00036450">
            <w:r>
              <w:t>National senior certificate</w:t>
            </w:r>
          </w:p>
          <w:p w14:paraId="30F7477C" w14:textId="3E7D63D5" w:rsidR="00036450" w:rsidRDefault="00D37EC1" w:rsidP="00036450">
            <w:r>
              <w:t>[</w:t>
            </w:r>
            <w:r w:rsidRPr="00D37EC1">
              <w:t>Bachelor</w:t>
            </w:r>
            <w:r>
              <w:t>`s</w:t>
            </w:r>
            <w:r w:rsidRPr="00D37EC1">
              <w:t xml:space="preserve"> degree</w:t>
            </w:r>
            <w:r>
              <w:t>].</w:t>
            </w:r>
          </w:p>
          <w:p w14:paraId="04CB100E" w14:textId="77777777" w:rsidR="00D37EC1" w:rsidRDefault="00D37EC1" w:rsidP="00036450"/>
          <w:p w14:paraId="197E3D69" w14:textId="52875F69" w:rsidR="00036450" w:rsidRPr="00B359E4" w:rsidRDefault="00D37EC1" w:rsidP="00B359E4">
            <w:pPr>
              <w:pStyle w:val="Heading4"/>
            </w:pPr>
            <w:r>
              <w:t>S</w:t>
            </w:r>
            <w:r w:rsidRPr="00D37EC1">
              <w:t xml:space="preserve">ol </w:t>
            </w:r>
            <w:r>
              <w:t>P</w:t>
            </w:r>
            <w:r w:rsidRPr="00D37EC1">
              <w:t xml:space="preserve">laatje </w:t>
            </w:r>
            <w:r>
              <w:t>U</w:t>
            </w:r>
            <w:r w:rsidRPr="00D37EC1">
              <w:t>niversity</w:t>
            </w:r>
          </w:p>
          <w:p w14:paraId="1B06A510" w14:textId="52D7504B" w:rsidR="00036450" w:rsidRPr="00B359E4" w:rsidRDefault="00D37EC1" w:rsidP="00B359E4">
            <w:pPr>
              <w:pStyle w:val="Date"/>
            </w:pPr>
            <w:r>
              <w:t>2022</w:t>
            </w:r>
            <w:r w:rsidR="00036450" w:rsidRPr="00B359E4">
              <w:t xml:space="preserve"> - </w:t>
            </w:r>
            <w:r>
              <w:t>Present</w:t>
            </w:r>
          </w:p>
          <w:p w14:paraId="68F707F7" w14:textId="406D199A" w:rsidR="00036450" w:rsidRDefault="00D37EC1" w:rsidP="00036450">
            <w:r>
              <w:t>Diploma ICT</w:t>
            </w:r>
          </w:p>
          <w:p w14:paraId="16D0F02F" w14:textId="79E0A22D" w:rsidR="00D37EC1" w:rsidRDefault="00D37EC1" w:rsidP="00036450">
            <w:r>
              <w:t>[2</w:t>
            </w:r>
            <w:r w:rsidRPr="00D37EC1">
              <w:rPr>
                <w:vertAlign w:val="superscript"/>
              </w:rPr>
              <w:t>nd</w:t>
            </w:r>
            <w:r>
              <w:t xml:space="preserve"> year]</w:t>
            </w:r>
          </w:p>
          <w:sdt>
            <w:sdtPr>
              <w:id w:val="1001553383"/>
              <w:placeholder>
                <w:docPart w:val="6EBF3F85692B4430B842E333B43246F3"/>
              </w:placeholder>
              <w:temporary/>
              <w:showingPlcHdr/>
              <w15:appearance w15:val="hidden"/>
            </w:sdtPr>
            <w:sdtContent>
              <w:p w14:paraId="67F96E90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6713705D" w14:textId="4E05413D" w:rsidR="00036450" w:rsidRDefault="00E74652" w:rsidP="00B359E4">
            <w:pPr>
              <w:pStyle w:val="Heading4"/>
            </w:pPr>
            <w:r>
              <w:t xml:space="preserve">SPU United </w:t>
            </w:r>
            <w:r w:rsidRPr="00036450">
              <w:t>[</w:t>
            </w:r>
            <w:r>
              <w:t>Web developer</w:t>
            </w:r>
            <w:r w:rsidR="000577DF">
              <w:t>]</w:t>
            </w:r>
          </w:p>
          <w:p w14:paraId="678BF37F" w14:textId="785B7B0F" w:rsidR="00DC06EE" w:rsidRPr="00DC06EE" w:rsidRDefault="00DC06EE" w:rsidP="00DC06EE">
            <w:r>
              <w:t>Personal project.</w:t>
            </w:r>
          </w:p>
          <w:p w14:paraId="6FCA88C2" w14:textId="3D3D827E" w:rsidR="00036450" w:rsidRDefault="000577DF" w:rsidP="00B359E4">
            <w:pPr>
              <w:pStyle w:val="Date"/>
            </w:pPr>
            <w:r>
              <w:t>2022</w:t>
            </w:r>
            <w:r w:rsidR="00036450" w:rsidRPr="00036450">
              <w:t>–</w:t>
            </w:r>
            <w:r>
              <w:t>2022</w:t>
            </w:r>
          </w:p>
          <w:p w14:paraId="00985AD6" w14:textId="77777777" w:rsidR="00DC06EE" w:rsidRDefault="00DC06EE" w:rsidP="00DC06EE"/>
          <w:p w14:paraId="74822FFC" w14:textId="3917F258" w:rsidR="00DC06EE" w:rsidRDefault="00DC06EE" w:rsidP="00DC06EE">
            <w:r>
              <w:t>[</w:t>
            </w:r>
            <w:r w:rsidR="00B41F10">
              <w:t>SPU United is a website I did for the football club in my university, here you can see my work on HTML5 and CSS]</w:t>
            </w:r>
          </w:p>
          <w:p w14:paraId="2F31DF33" w14:textId="77777777" w:rsidR="00B41F10" w:rsidRPr="00DC06EE" w:rsidRDefault="00B41F10" w:rsidP="00DC06EE"/>
          <w:p w14:paraId="47ED66AC" w14:textId="5B7C6F18" w:rsidR="00036450" w:rsidRDefault="00036450" w:rsidP="00036450">
            <w:r w:rsidRPr="00036450">
              <w:t xml:space="preserve"> </w:t>
            </w:r>
            <w:r w:rsidR="00E74652">
              <w:t xml:space="preserve">Website link- </w:t>
            </w:r>
            <w:hyperlink r:id="rId9" w:history="1">
              <w:r w:rsidR="00DC06EE">
                <w:rPr>
                  <w:rStyle w:val="Hyperlink"/>
                </w:rPr>
                <w:t>SPU United.co.za</w:t>
              </w:r>
            </w:hyperlink>
          </w:p>
          <w:p w14:paraId="3AF76FB6" w14:textId="77777777" w:rsidR="00FE69A4" w:rsidRDefault="00FE69A4" w:rsidP="00FE69A4">
            <w:pPr>
              <w:pStyle w:val="Heading4"/>
            </w:pPr>
          </w:p>
          <w:p w14:paraId="671C1937" w14:textId="0868E3CA" w:rsidR="004D3011" w:rsidRPr="00FE69A4" w:rsidRDefault="00036450" w:rsidP="00FE69A4">
            <w:pPr>
              <w:pStyle w:val="Heading4"/>
              <w:rPr>
                <w:bCs/>
              </w:rPr>
            </w:pPr>
            <w:r w:rsidRPr="004D3011">
              <w:t xml:space="preserve">  </w:t>
            </w:r>
          </w:p>
          <w:sdt>
            <w:sdtPr>
              <w:id w:val="1669594239"/>
              <w:placeholder>
                <w:docPart w:val="CE800365A3DD44A59DA8D94F2B3AA891"/>
              </w:placeholder>
              <w:temporary/>
              <w:showingPlcHdr/>
              <w15:appearance w15:val="hidden"/>
            </w:sdtPr>
            <w:sdtContent>
              <w:p w14:paraId="3C0039C8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6FB58F96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00FA83E2" wp14:editId="7EA513F9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28DA5EEF" w14:textId="77777777" w:rsidR="009A21D2" w:rsidRDefault="009A21D2" w:rsidP="000C45FF">
      <w:pPr>
        <w:tabs>
          <w:tab w:val="left" w:pos="990"/>
        </w:tabs>
      </w:pPr>
    </w:p>
    <w:sectPr w:rsidR="009A21D2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6CF81" w14:textId="77777777" w:rsidR="00192AB7" w:rsidRDefault="00192AB7" w:rsidP="000C45FF">
      <w:r>
        <w:separator/>
      </w:r>
    </w:p>
  </w:endnote>
  <w:endnote w:type="continuationSeparator" w:id="0">
    <w:p w14:paraId="67231591" w14:textId="77777777" w:rsidR="00192AB7" w:rsidRDefault="00192AB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BF571" w14:textId="77777777" w:rsidR="00192AB7" w:rsidRDefault="00192AB7" w:rsidP="000C45FF">
      <w:r>
        <w:separator/>
      </w:r>
    </w:p>
  </w:footnote>
  <w:footnote w:type="continuationSeparator" w:id="0">
    <w:p w14:paraId="231A95BC" w14:textId="77777777" w:rsidR="00192AB7" w:rsidRDefault="00192AB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2126B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7B31A91" wp14:editId="4D0EDB8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C9"/>
    <w:rsid w:val="00036450"/>
    <w:rsid w:val="000577DF"/>
    <w:rsid w:val="00094499"/>
    <w:rsid w:val="000A732E"/>
    <w:rsid w:val="000C45FF"/>
    <w:rsid w:val="000E3FD1"/>
    <w:rsid w:val="00112054"/>
    <w:rsid w:val="001317D8"/>
    <w:rsid w:val="001525E1"/>
    <w:rsid w:val="00180329"/>
    <w:rsid w:val="0019001F"/>
    <w:rsid w:val="00192AB7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62CF3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802CA0"/>
    <w:rsid w:val="00887DC9"/>
    <w:rsid w:val="009260CD"/>
    <w:rsid w:val="00940A66"/>
    <w:rsid w:val="00952C25"/>
    <w:rsid w:val="009A21D2"/>
    <w:rsid w:val="00A2118D"/>
    <w:rsid w:val="00AD0A50"/>
    <w:rsid w:val="00AD76E2"/>
    <w:rsid w:val="00AF1697"/>
    <w:rsid w:val="00B20152"/>
    <w:rsid w:val="00B359E4"/>
    <w:rsid w:val="00B41F10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37EC1"/>
    <w:rsid w:val="00D422DE"/>
    <w:rsid w:val="00D5459D"/>
    <w:rsid w:val="00DA1F4D"/>
    <w:rsid w:val="00DC06EE"/>
    <w:rsid w:val="00DD172A"/>
    <w:rsid w:val="00E25A26"/>
    <w:rsid w:val="00E4381A"/>
    <w:rsid w:val="00E55D74"/>
    <w:rsid w:val="00E74652"/>
    <w:rsid w:val="00E9678B"/>
    <w:rsid w:val="00F60274"/>
    <w:rsid w:val="00F77FB9"/>
    <w:rsid w:val="00FB068F"/>
    <w:rsid w:val="00FE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0AB14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C06EE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sapotsane700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chart" Target="charts/chart1.xml"/><Relationship Id="rId4" Type="http://schemas.openxmlformats.org/officeDocument/2006/relationships/footnotes" Target="footnotes.xml"/><Relationship Id="rId9" Type="http://schemas.openxmlformats.org/officeDocument/2006/relationships/hyperlink" Target="https://mosa700.github.io/SPU-United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ZA%7b7E615254-0664-49B1-8C2E-633132494CE5%7d\%7b270C7A43-D38A-474A-923A-28663F081011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Java Script</c:v>
                </c:pt>
                <c:pt idx="1">
                  <c:v>CSS</c:v>
                </c:pt>
                <c:pt idx="2">
                  <c:v>PHP</c:v>
                </c:pt>
                <c:pt idx="3">
                  <c:v>MySQL</c:v>
                </c:pt>
                <c:pt idx="4">
                  <c:v>HTML5</c:v>
                </c:pt>
                <c:pt idx="5">
                  <c:v>Python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0.7</c:v>
                </c:pt>
                <c:pt idx="1">
                  <c:v>1</c:v>
                </c:pt>
                <c:pt idx="2">
                  <c:v>0.75</c:v>
                </c:pt>
                <c:pt idx="3">
                  <c:v>0.75</c:v>
                </c:pt>
                <c:pt idx="4">
                  <c:v>1</c:v>
                </c:pt>
                <c:pt idx="5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95808A6C5D403AB133872A4D057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BA82B-CF7F-4937-8EB1-127A92710DDD}"/>
      </w:docPartPr>
      <w:docPartBody>
        <w:p w:rsidR="008A3A83" w:rsidRDefault="00000000">
          <w:pPr>
            <w:pStyle w:val="6395808A6C5D403AB133872A4D057E30"/>
          </w:pPr>
          <w:r w:rsidRPr="00D5459D">
            <w:t>Profile</w:t>
          </w:r>
        </w:p>
      </w:docPartBody>
    </w:docPart>
    <w:docPart>
      <w:docPartPr>
        <w:name w:val="F92F56400A9A40C183337C47D733A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A37EB-242A-475A-AA55-6DCAA76D515F}"/>
      </w:docPartPr>
      <w:docPartBody>
        <w:p w:rsidR="008A3A83" w:rsidRDefault="00000000">
          <w:pPr>
            <w:pStyle w:val="F92F56400A9A40C183337C47D733A335"/>
          </w:pPr>
          <w:r w:rsidRPr="00CB0055">
            <w:t>Contact</w:t>
          </w:r>
        </w:p>
      </w:docPartBody>
    </w:docPart>
    <w:docPart>
      <w:docPartPr>
        <w:name w:val="E8AEFE2AE0BE4C40BD903263A6177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D3E6C-31D0-4F59-BD43-7793C3749891}"/>
      </w:docPartPr>
      <w:docPartBody>
        <w:p w:rsidR="008A3A83" w:rsidRDefault="00000000">
          <w:pPr>
            <w:pStyle w:val="E8AEFE2AE0BE4C40BD903263A6177CB8"/>
          </w:pPr>
          <w:r w:rsidRPr="004D3011">
            <w:t>PHONE:</w:t>
          </w:r>
        </w:p>
      </w:docPartBody>
    </w:docPart>
    <w:docPart>
      <w:docPartPr>
        <w:name w:val="96C230B93A294A1BA6AF347786061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39500-1BDE-406C-9778-9CB67312E8EF}"/>
      </w:docPartPr>
      <w:docPartBody>
        <w:p w:rsidR="008A3A83" w:rsidRDefault="00000000">
          <w:pPr>
            <w:pStyle w:val="96C230B93A294A1BA6AF34778606110D"/>
          </w:pPr>
          <w:r w:rsidRPr="004D3011">
            <w:t>EMAIL:</w:t>
          </w:r>
        </w:p>
      </w:docPartBody>
    </w:docPart>
    <w:docPart>
      <w:docPartPr>
        <w:name w:val="CBC7A1B54C424C2681C64A117D551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20431-0F18-4C49-8DD1-062CF910C252}"/>
      </w:docPartPr>
      <w:docPartBody>
        <w:p w:rsidR="008A3A83" w:rsidRDefault="00000000">
          <w:pPr>
            <w:pStyle w:val="CBC7A1B54C424C2681C64A117D551CF5"/>
          </w:pPr>
          <w:r w:rsidRPr="00CB0055">
            <w:t>Hobbies</w:t>
          </w:r>
        </w:p>
      </w:docPartBody>
    </w:docPart>
    <w:docPart>
      <w:docPartPr>
        <w:name w:val="8CDCBE31BCE14710BE9AA1810D5D3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79BDE-2A0D-4F1B-B9FF-60D71C132E58}"/>
      </w:docPartPr>
      <w:docPartBody>
        <w:p w:rsidR="008A3A83" w:rsidRDefault="00000000">
          <w:pPr>
            <w:pStyle w:val="8CDCBE31BCE14710BE9AA1810D5D36CE"/>
          </w:pPr>
          <w:r w:rsidRPr="00036450">
            <w:t>EDUCATION</w:t>
          </w:r>
        </w:p>
      </w:docPartBody>
    </w:docPart>
    <w:docPart>
      <w:docPartPr>
        <w:name w:val="6EBF3F85692B4430B842E333B4324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5189F-7012-4D10-BA4F-25FC27930832}"/>
      </w:docPartPr>
      <w:docPartBody>
        <w:p w:rsidR="008A3A83" w:rsidRDefault="00000000">
          <w:pPr>
            <w:pStyle w:val="6EBF3F85692B4430B842E333B43246F3"/>
          </w:pPr>
          <w:r w:rsidRPr="00036450">
            <w:t>WORK EXPERIENCE</w:t>
          </w:r>
        </w:p>
      </w:docPartBody>
    </w:docPart>
    <w:docPart>
      <w:docPartPr>
        <w:name w:val="CE800365A3DD44A59DA8D94F2B3AA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5A9C5-0F09-4C51-86D9-CE75F15BF398}"/>
      </w:docPartPr>
      <w:docPartBody>
        <w:p w:rsidR="008A3A83" w:rsidRDefault="00000000">
          <w:pPr>
            <w:pStyle w:val="CE800365A3DD44A59DA8D94F2B3AA89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01"/>
    <w:rsid w:val="00601224"/>
    <w:rsid w:val="008A3A83"/>
    <w:rsid w:val="00DA2E01"/>
    <w:rsid w:val="00FE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95808A6C5D403AB133872A4D057E30">
    <w:name w:val="6395808A6C5D403AB133872A4D057E30"/>
  </w:style>
  <w:style w:type="paragraph" w:customStyle="1" w:styleId="F92F56400A9A40C183337C47D733A335">
    <w:name w:val="F92F56400A9A40C183337C47D733A335"/>
  </w:style>
  <w:style w:type="paragraph" w:customStyle="1" w:styleId="E8AEFE2AE0BE4C40BD903263A6177CB8">
    <w:name w:val="E8AEFE2AE0BE4C40BD903263A6177CB8"/>
  </w:style>
  <w:style w:type="paragraph" w:customStyle="1" w:styleId="96C230B93A294A1BA6AF34778606110D">
    <w:name w:val="96C230B93A294A1BA6AF34778606110D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CBC7A1B54C424C2681C64A117D551CF5">
    <w:name w:val="CBC7A1B54C424C2681C64A117D551CF5"/>
  </w:style>
  <w:style w:type="paragraph" w:customStyle="1" w:styleId="8CDCBE31BCE14710BE9AA1810D5D36CE">
    <w:name w:val="8CDCBE31BCE14710BE9AA1810D5D36CE"/>
  </w:style>
  <w:style w:type="paragraph" w:customStyle="1" w:styleId="6EBF3F85692B4430B842E333B43246F3">
    <w:name w:val="6EBF3F85692B4430B842E333B43246F3"/>
  </w:style>
  <w:style w:type="paragraph" w:customStyle="1" w:styleId="37B382A8C76F4B2BA239B4E1E6C23CCE">
    <w:name w:val="37B382A8C76F4B2BA239B4E1E6C23CCE"/>
  </w:style>
  <w:style w:type="paragraph" w:customStyle="1" w:styleId="65F4900E780E48D4A7DF629891A2C693">
    <w:name w:val="65F4900E780E48D4A7DF629891A2C693"/>
  </w:style>
  <w:style w:type="paragraph" w:customStyle="1" w:styleId="A045D0089D104656BB40685335420D9A">
    <w:name w:val="A045D0089D104656BB40685335420D9A"/>
  </w:style>
  <w:style w:type="paragraph" w:customStyle="1" w:styleId="9364ED351F5A44E591D5365BE034890A">
    <w:name w:val="9364ED351F5A44E591D5365BE034890A"/>
  </w:style>
  <w:style w:type="paragraph" w:customStyle="1" w:styleId="9CADFEDAB87440FCAC2A662563D8CDCE">
    <w:name w:val="9CADFEDAB87440FCAC2A662563D8CDCE"/>
  </w:style>
  <w:style w:type="paragraph" w:customStyle="1" w:styleId="314C7EC4AA9243E5BD8AF2B56375932E">
    <w:name w:val="314C7EC4AA9243E5BD8AF2B56375932E"/>
  </w:style>
  <w:style w:type="paragraph" w:customStyle="1" w:styleId="9191F655CA97486F86F23848488D77F7">
    <w:name w:val="9191F655CA97486F86F23848488D77F7"/>
  </w:style>
  <w:style w:type="paragraph" w:customStyle="1" w:styleId="48629DA9EAA74F4A84192E572922D5AF">
    <w:name w:val="48629DA9EAA74F4A84192E572922D5AF"/>
  </w:style>
  <w:style w:type="paragraph" w:customStyle="1" w:styleId="04026ACBE27E486EA8C3BEF62B6CD4BB">
    <w:name w:val="04026ACBE27E486EA8C3BEF62B6CD4BB"/>
  </w:style>
  <w:style w:type="paragraph" w:customStyle="1" w:styleId="D68428FB6D124EBC996913CB46AE5F32">
    <w:name w:val="D68428FB6D124EBC996913CB46AE5F3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CE800365A3DD44A59DA8D94F2B3AA891">
    <w:name w:val="CE800365A3DD44A59DA8D94F2B3AA8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{270C7A43-D38A-474A-923A-28663F081011}tf00546271_win32</Template>
  <TotalTime>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2023-11-08T08:16:00Z</dcterms:created>
  <dcterms:modified xsi:type="dcterms:W3CDTF">2023-11-08T08:16:00Z</dcterms:modified>
</cp:coreProperties>
</file>